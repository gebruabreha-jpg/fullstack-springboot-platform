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2162" w14:textId="77777777" w:rsidR="0066530D" w:rsidRPr="0014073B" w:rsidRDefault="0066530D">
      <w:pPr>
        <w:rPr>
          <w:b/>
          <w:bCs/>
        </w:rPr>
      </w:pPr>
    </w:p>
    <w:p w14:paraId="6D73F1B6" w14:textId="7ACF46C3" w:rsidR="0014073B" w:rsidRPr="0014073B" w:rsidRDefault="0014073B">
      <w:pPr>
        <w:rPr>
          <w:b/>
          <w:bCs/>
        </w:rPr>
      </w:pPr>
      <w:proofErr w:type="spellStart"/>
      <w:proofErr w:type="gramStart"/>
      <w:r w:rsidRPr="0014073B">
        <w:rPr>
          <w:b/>
          <w:bCs/>
        </w:rPr>
        <w:t>Robotness</w:t>
      </w:r>
      <w:proofErr w:type="spellEnd"/>
      <w:r w:rsidRPr="0014073B">
        <w:rPr>
          <w:b/>
          <w:bCs/>
        </w:rPr>
        <w:t>:-</w:t>
      </w:r>
      <w:proofErr w:type="gramEnd"/>
    </w:p>
    <w:p w14:paraId="796D49D1" w14:textId="77777777" w:rsidR="00D101C9" w:rsidRPr="00D101C9" w:rsidRDefault="00D101C9" w:rsidP="00D101C9">
      <w:r w:rsidRPr="00D101C9">
        <w:t>Principles:</w:t>
      </w:r>
    </w:p>
    <w:p w14:paraId="70B5C0DF" w14:textId="77777777" w:rsidR="00D101C9" w:rsidRPr="00D101C9" w:rsidRDefault="00D101C9" w:rsidP="00D101C9">
      <w:pPr>
        <w:numPr>
          <w:ilvl w:val="0"/>
          <w:numId w:val="77"/>
        </w:numPr>
      </w:pPr>
      <w:r w:rsidRPr="00D101C9">
        <w:t>Define steady state (normal metrics)</w:t>
      </w:r>
    </w:p>
    <w:p w14:paraId="07B52539" w14:textId="77777777" w:rsidR="00D101C9" w:rsidRPr="00D101C9" w:rsidRDefault="00D101C9" w:rsidP="00D101C9">
      <w:pPr>
        <w:numPr>
          <w:ilvl w:val="0"/>
          <w:numId w:val="77"/>
        </w:numPr>
      </w:pPr>
      <w:r w:rsidRPr="00D101C9">
        <w:t>Hypothesize: "System will handle pod failure"</w:t>
      </w:r>
    </w:p>
    <w:p w14:paraId="4B61B913" w14:textId="77777777" w:rsidR="00D101C9" w:rsidRPr="00D101C9" w:rsidRDefault="00D101C9" w:rsidP="00D101C9">
      <w:pPr>
        <w:numPr>
          <w:ilvl w:val="0"/>
          <w:numId w:val="77"/>
        </w:numPr>
      </w:pPr>
      <w:r w:rsidRPr="00D101C9">
        <w:t>Inject failure</w:t>
      </w:r>
    </w:p>
    <w:p w14:paraId="7F05DEAC" w14:textId="77777777" w:rsidR="00D101C9" w:rsidRPr="00D101C9" w:rsidRDefault="00D101C9" w:rsidP="00D101C9">
      <w:pPr>
        <w:numPr>
          <w:ilvl w:val="0"/>
          <w:numId w:val="77"/>
        </w:numPr>
      </w:pPr>
      <w:r w:rsidRPr="00D101C9">
        <w:t>Observe: Did steady state hold?</w:t>
      </w:r>
    </w:p>
    <w:p w14:paraId="1F3C6559" w14:textId="77777777" w:rsidR="00D101C9" w:rsidRPr="00D101C9" w:rsidRDefault="00D101C9" w:rsidP="00D101C9">
      <w:r w:rsidRPr="00D101C9">
        <w:t>Tools:</w:t>
      </w:r>
    </w:p>
    <w:p w14:paraId="6B08BA5B" w14:textId="77777777" w:rsidR="00D101C9" w:rsidRPr="00D101C9" w:rsidRDefault="00D101C9" w:rsidP="00D101C9">
      <w:pPr>
        <w:numPr>
          <w:ilvl w:val="0"/>
          <w:numId w:val="78"/>
        </w:numPr>
      </w:pPr>
      <w:r w:rsidRPr="00D101C9">
        <w:rPr>
          <w:b/>
          <w:bCs/>
        </w:rPr>
        <w:t>Chaos Monkey</w:t>
      </w:r>
      <w:r w:rsidRPr="00D101C9">
        <w:t> (</w:t>
      </w:r>
      <w:proofErr w:type="gramStart"/>
      <w:r w:rsidRPr="00D101C9">
        <w:t>Netflix) —</w:t>
      </w:r>
      <w:proofErr w:type="gramEnd"/>
      <w:r w:rsidRPr="00D101C9">
        <w:t xml:space="preserve"> kills random instances</w:t>
      </w:r>
    </w:p>
    <w:p w14:paraId="48E229A6" w14:textId="77777777" w:rsidR="00D101C9" w:rsidRPr="00D101C9" w:rsidRDefault="00D101C9" w:rsidP="00D101C9">
      <w:pPr>
        <w:numPr>
          <w:ilvl w:val="0"/>
          <w:numId w:val="78"/>
        </w:numPr>
      </w:pPr>
      <w:r w:rsidRPr="00D101C9">
        <w:rPr>
          <w:b/>
          <w:bCs/>
        </w:rPr>
        <w:t>Litmus</w:t>
      </w:r>
      <w:r w:rsidRPr="00D101C9">
        <w:t xml:space="preserve"> (K8s </w:t>
      </w:r>
      <w:proofErr w:type="gramStart"/>
      <w:r w:rsidRPr="00D101C9">
        <w:t>native) —</w:t>
      </w:r>
      <w:proofErr w:type="gramEnd"/>
      <w:r w:rsidRPr="00D101C9">
        <w:t xml:space="preserve"> pod/node/network chaos</w:t>
      </w:r>
    </w:p>
    <w:p w14:paraId="2764910F" w14:textId="77777777" w:rsidR="00D101C9" w:rsidRPr="00D101C9" w:rsidRDefault="00D101C9" w:rsidP="00D101C9">
      <w:pPr>
        <w:numPr>
          <w:ilvl w:val="0"/>
          <w:numId w:val="78"/>
        </w:numPr>
      </w:pPr>
      <w:r w:rsidRPr="00D101C9">
        <w:rPr>
          <w:b/>
          <w:bCs/>
        </w:rPr>
        <w:t>AWS Fault Injection Service</w:t>
      </w:r>
      <w:r w:rsidRPr="00D101C9">
        <w:t> — AWS-managed chaos</w:t>
      </w:r>
    </w:p>
    <w:p w14:paraId="581DB86D" w14:textId="77777777" w:rsidR="00D101C9" w:rsidRPr="00D101C9" w:rsidRDefault="00D101C9" w:rsidP="00D101C9">
      <w:pPr>
        <w:numPr>
          <w:ilvl w:val="0"/>
          <w:numId w:val="78"/>
        </w:numPr>
      </w:pPr>
      <w:r w:rsidRPr="00D101C9">
        <w:rPr>
          <w:b/>
          <w:bCs/>
        </w:rPr>
        <w:t>Gremlin</w:t>
      </w:r>
      <w:r w:rsidRPr="00D101C9">
        <w:t> — enterprise chaos platform</w:t>
      </w:r>
    </w:p>
    <w:p w14:paraId="07390E7C" w14:textId="77777777" w:rsidR="00D101C9" w:rsidRPr="00D101C9" w:rsidRDefault="00D101C9" w:rsidP="00D101C9">
      <w:pPr>
        <w:numPr>
          <w:ilvl w:val="0"/>
          <w:numId w:val="78"/>
        </w:numPr>
      </w:pPr>
      <w:proofErr w:type="spellStart"/>
      <w:r w:rsidRPr="00D101C9">
        <w:rPr>
          <w:b/>
          <w:bCs/>
        </w:rPr>
        <w:t>Toxiproxy</w:t>
      </w:r>
      <w:proofErr w:type="spellEnd"/>
      <w:r w:rsidRPr="00D101C9">
        <w:t> — network fault injection</w:t>
      </w:r>
    </w:p>
    <w:p w14:paraId="1795F848" w14:textId="77777777" w:rsidR="00A223CC" w:rsidRPr="00A223CC" w:rsidRDefault="00A223CC" w:rsidP="00A223CC">
      <w:r w:rsidRPr="00A223CC">
        <w:rPr>
          <w:b/>
          <w:bCs/>
        </w:rPr>
        <w:t>Chaos engineering</w:t>
      </w:r>
      <w:r w:rsidRPr="00A223CC">
        <w:t>: Kill random pods, nodes, network links</w:t>
      </w:r>
    </w:p>
    <w:p w14:paraId="6F629987" w14:textId="77777777" w:rsidR="00A223CC" w:rsidRPr="00A223CC" w:rsidRDefault="00A223CC" w:rsidP="00A223CC">
      <w:r w:rsidRPr="00A223CC">
        <w:rPr>
          <w:b/>
          <w:bCs/>
        </w:rPr>
        <w:t>Fault injection</w:t>
      </w:r>
      <w:r w:rsidRPr="00A223CC">
        <w:t>: Introduce latency, packet loss, disk failures</w:t>
      </w:r>
    </w:p>
    <w:p w14:paraId="5FB95F71" w14:textId="44D7A60A" w:rsidR="00A223CC" w:rsidRPr="0014073B" w:rsidRDefault="00A223CC" w:rsidP="00A223CC">
      <w:r w:rsidRPr="00A223CC">
        <w:t>Kill CRE pod with SIGKILL, measure recovery &lt; 77s</w:t>
      </w:r>
    </w:p>
    <w:p w14:paraId="7BF1F8E6" w14:textId="1F410487" w:rsidR="00A223CC" w:rsidRDefault="00A223CC" w:rsidP="00A223CC">
      <w:r w:rsidRPr="0014073B">
        <w:t xml:space="preserve"> Check zero </w:t>
      </w:r>
      <w:proofErr w:type="spellStart"/>
      <w:r w:rsidRPr="0014073B">
        <w:t>coredumps</w:t>
      </w:r>
      <w:proofErr w:type="spellEnd"/>
      <w:r w:rsidRPr="0014073B">
        <w:t>, zero unexpected restarts</w:t>
      </w:r>
    </w:p>
    <w:p w14:paraId="766F169C" w14:textId="77777777" w:rsidR="00A223CC" w:rsidRDefault="00A223CC" w:rsidP="00A223CC"/>
    <w:p w14:paraId="6DD3396B" w14:textId="77777777" w:rsidR="0014073B" w:rsidRDefault="0014073B" w:rsidP="00A223CC"/>
    <w:p w14:paraId="2D1CF431" w14:textId="77777777" w:rsidR="0014073B" w:rsidRDefault="0014073B" w:rsidP="0014073B">
      <w:proofErr w:type="gramStart"/>
      <w:r w:rsidRPr="0014073B">
        <w:rPr>
          <w:highlight w:val="green"/>
        </w:rPr>
        <w:t>Stability:-</w:t>
      </w:r>
      <w:proofErr w:type="gramEnd"/>
    </w:p>
    <w:p w14:paraId="4AD0B712" w14:textId="77777777" w:rsidR="0014073B" w:rsidRPr="00A223CC" w:rsidRDefault="0014073B" w:rsidP="0014073B">
      <w:r w:rsidRPr="00A223CC">
        <w:rPr>
          <w:b/>
          <w:bCs/>
        </w:rPr>
        <w:t xml:space="preserve">Load testing vs stress testing vs soak </w:t>
      </w:r>
      <w:proofErr w:type="gramStart"/>
      <w:r w:rsidRPr="00A223CC">
        <w:rPr>
          <w:b/>
          <w:bCs/>
        </w:rPr>
        <w:t>testing?</w:t>
      </w:r>
      <w:proofErr w:type="gramEnd"/>
    </w:p>
    <w:p w14:paraId="440BFB04" w14:textId="77777777" w:rsidR="0014073B" w:rsidRPr="00A223CC" w:rsidRDefault="0014073B" w:rsidP="0014073B">
      <w:pPr>
        <w:numPr>
          <w:ilvl w:val="0"/>
          <w:numId w:val="80"/>
        </w:numPr>
        <w:rPr>
          <w:sz w:val="20"/>
          <w:szCs w:val="20"/>
        </w:rPr>
      </w:pPr>
      <w:r w:rsidRPr="00A223CC">
        <w:rPr>
          <w:b/>
          <w:bCs/>
          <w:sz w:val="20"/>
          <w:szCs w:val="20"/>
        </w:rPr>
        <w:t>Load testing</w:t>
      </w:r>
      <w:r w:rsidRPr="00A223CC">
        <w:rPr>
          <w:sz w:val="20"/>
          <w:szCs w:val="20"/>
        </w:rPr>
        <w:t>: Expected load. "Can we handle 100K sessions?" → Verify SLOs are met</w:t>
      </w:r>
    </w:p>
    <w:p w14:paraId="1AA99B40" w14:textId="77777777" w:rsidR="0014073B" w:rsidRPr="00A223CC" w:rsidRDefault="0014073B" w:rsidP="0014073B">
      <w:pPr>
        <w:numPr>
          <w:ilvl w:val="0"/>
          <w:numId w:val="80"/>
        </w:numPr>
        <w:rPr>
          <w:sz w:val="20"/>
          <w:szCs w:val="20"/>
        </w:rPr>
      </w:pPr>
      <w:r w:rsidRPr="00A223CC">
        <w:rPr>
          <w:b/>
          <w:bCs/>
          <w:sz w:val="20"/>
          <w:szCs w:val="20"/>
        </w:rPr>
        <w:t>Stress testing</w:t>
      </w:r>
      <w:r w:rsidRPr="00A223CC">
        <w:rPr>
          <w:sz w:val="20"/>
          <w:szCs w:val="20"/>
        </w:rPr>
        <w:t>: Beyond expected load. "What happens at 200K sessions?" → Find breaking point</w:t>
      </w:r>
    </w:p>
    <w:p w14:paraId="77B5B512" w14:textId="77777777" w:rsidR="0014073B" w:rsidRPr="00A223CC" w:rsidRDefault="0014073B" w:rsidP="0014073B">
      <w:pPr>
        <w:numPr>
          <w:ilvl w:val="0"/>
          <w:numId w:val="80"/>
        </w:numPr>
        <w:rPr>
          <w:sz w:val="20"/>
          <w:szCs w:val="20"/>
        </w:rPr>
      </w:pPr>
      <w:r w:rsidRPr="00A223CC">
        <w:rPr>
          <w:b/>
          <w:bCs/>
          <w:sz w:val="20"/>
          <w:szCs w:val="20"/>
        </w:rPr>
        <w:t>Soak testing</w:t>
      </w:r>
      <w:r w:rsidRPr="00A223CC">
        <w:rPr>
          <w:sz w:val="20"/>
          <w:szCs w:val="20"/>
        </w:rPr>
        <w:t>: Normal load for long time. "Run 12 hours at 80% capacity" → Find memory leaks, resource exhaustion</w:t>
      </w:r>
    </w:p>
    <w:p w14:paraId="6E4C7CBE" w14:textId="77777777" w:rsidR="0014073B" w:rsidRPr="00D7655B" w:rsidRDefault="0014073B" w:rsidP="0014073B">
      <w:pPr>
        <w:rPr>
          <w:b/>
          <w:bCs/>
        </w:rPr>
      </w:pPr>
      <w:r w:rsidRPr="00D7655B">
        <w:rPr>
          <w:b/>
          <w:bCs/>
          <w:highlight w:val="green"/>
        </w:rPr>
        <w:t xml:space="preserve">High Availability &amp; </w:t>
      </w:r>
      <w:proofErr w:type="spellStart"/>
      <w:r w:rsidRPr="00D7655B">
        <w:rPr>
          <w:b/>
          <w:bCs/>
          <w:highlight w:val="green"/>
        </w:rPr>
        <w:t>GeoRedundancy</w:t>
      </w:r>
      <w:proofErr w:type="spellEnd"/>
    </w:p>
    <w:p w14:paraId="075A7F63" w14:textId="77777777" w:rsidR="0014073B" w:rsidRDefault="0014073B" w:rsidP="0014073B">
      <w:r w:rsidRPr="00D7655B">
        <w:rPr>
          <w:b/>
          <w:bCs/>
        </w:rPr>
        <w:t>Explain Active/Standby vs Active/Active</w:t>
      </w:r>
    </w:p>
    <w:p w14:paraId="35D59DE8" w14:textId="77777777" w:rsidR="0014073B" w:rsidRPr="00D7655B" w:rsidRDefault="0014073B" w:rsidP="0014073B">
      <w:r w:rsidRPr="00D7655B">
        <w:rPr>
          <w:b/>
          <w:bCs/>
        </w:rPr>
        <w:lastRenderedPageBreak/>
        <w:t>Active/Standby</w:t>
      </w:r>
      <w:r w:rsidRPr="00D7655B">
        <w:t>: One cluster handles traffic, other is idle but synced. Switchover on failure. Simpler but wastes resources.</w:t>
      </w:r>
    </w:p>
    <w:p w14:paraId="5F1795CF" w14:textId="77777777" w:rsidR="0014073B" w:rsidRPr="00D7655B" w:rsidRDefault="0014073B" w:rsidP="0014073B">
      <w:pPr>
        <w:numPr>
          <w:ilvl w:val="0"/>
          <w:numId w:val="93"/>
        </w:numPr>
      </w:pPr>
      <w:r w:rsidRPr="00D7655B">
        <w:t>Cluster A (</w:t>
      </w:r>
      <w:proofErr w:type="gramStart"/>
      <w:r w:rsidRPr="00D7655B">
        <w:t>ACTIVE)  ←</w:t>
      </w:r>
      <w:proofErr w:type="gramEnd"/>
      <w:r w:rsidRPr="00D7655B">
        <w:t xml:space="preserve"> all traffic</w:t>
      </w:r>
    </w:p>
    <w:p w14:paraId="26DB1FCF" w14:textId="77777777" w:rsidR="0014073B" w:rsidRPr="00D7655B" w:rsidRDefault="0014073B" w:rsidP="0014073B">
      <w:pPr>
        <w:numPr>
          <w:ilvl w:val="0"/>
          <w:numId w:val="93"/>
        </w:numPr>
      </w:pPr>
      <w:r w:rsidRPr="00D7655B">
        <w:t>Cluster B (STANDBY) ← synced, no traffic</w:t>
      </w:r>
    </w:p>
    <w:p w14:paraId="3F601A79" w14:textId="77777777" w:rsidR="0014073B" w:rsidRPr="00D7655B" w:rsidRDefault="0014073B" w:rsidP="0014073B">
      <w:r w:rsidRPr="00D7655B">
        <w:rPr>
          <w:b/>
          <w:bCs/>
        </w:rPr>
        <w:t>Active/Active</w:t>
      </w:r>
      <w:r w:rsidRPr="00D7655B">
        <w:t>: Both clusters handle traffic. More capacity but complex (data consistency, conflict resolution).</w:t>
      </w:r>
    </w:p>
    <w:p w14:paraId="64E4585D" w14:textId="77777777" w:rsidR="0014073B" w:rsidRDefault="0014073B" w:rsidP="0014073B">
      <w:pPr>
        <w:numPr>
          <w:ilvl w:val="0"/>
          <w:numId w:val="93"/>
        </w:numPr>
      </w:pPr>
      <w:r w:rsidRPr="00D7655B">
        <w:t>Cluster A ← 50% traffic</w:t>
      </w:r>
    </w:p>
    <w:p w14:paraId="271EE1C5" w14:textId="77777777" w:rsidR="0014073B" w:rsidRPr="00D7655B" w:rsidRDefault="0014073B" w:rsidP="0014073B">
      <w:pPr>
        <w:numPr>
          <w:ilvl w:val="0"/>
          <w:numId w:val="93"/>
        </w:numPr>
      </w:pPr>
      <w:r w:rsidRPr="00D7655B">
        <w:t>Cluster B ← 50% traffic</w:t>
      </w:r>
    </w:p>
    <w:p w14:paraId="001D8B13" w14:textId="77777777" w:rsidR="0014073B" w:rsidRDefault="0014073B" w:rsidP="0014073B">
      <w:pPr>
        <w:rPr>
          <w:b/>
          <w:bCs/>
        </w:rPr>
      </w:pPr>
    </w:p>
    <w:p w14:paraId="27B4CA50" w14:textId="76CBDF3C" w:rsidR="0014073B" w:rsidRPr="00D7655B" w:rsidRDefault="0014073B" w:rsidP="0014073B">
      <w:r w:rsidRPr="00D7655B">
        <w:rPr>
          <w:b/>
          <w:bCs/>
          <w:highlight w:val="green"/>
        </w:rPr>
        <w:t>data replication</w:t>
      </w:r>
      <w:r w:rsidRPr="0014073B">
        <w:rPr>
          <w:b/>
          <w:bCs/>
          <w:highlight w:val="green"/>
        </w:rPr>
        <w:t xml:space="preserve"> </w:t>
      </w:r>
      <w:r w:rsidRPr="00D7655B">
        <w:rPr>
          <w:b/>
          <w:bCs/>
          <w:highlight w:val="green"/>
        </w:rPr>
        <w:t xml:space="preserve">work between </w:t>
      </w:r>
      <w:r w:rsidRPr="00D7655B">
        <w:rPr>
          <w:b/>
          <w:bCs/>
          <w:highlight w:val="green"/>
        </w:rPr>
        <w:t>clusters</w:t>
      </w:r>
      <w:r w:rsidRPr="0014073B">
        <w:rPr>
          <w:b/>
          <w:bCs/>
          <w:highlight w:val="green"/>
        </w:rPr>
        <w:t xml:space="preserve"> (for </w:t>
      </w:r>
      <w:proofErr w:type="gramStart"/>
      <w:r w:rsidRPr="0014073B">
        <w:rPr>
          <w:b/>
          <w:bCs/>
          <w:highlight w:val="green"/>
        </w:rPr>
        <w:t>HA )</w:t>
      </w:r>
      <w:proofErr w:type="gramEnd"/>
      <w:r w:rsidRPr="00D7655B">
        <w:rPr>
          <w:b/>
          <w:bCs/>
          <w:highlight w:val="green"/>
        </w:rPr>
        <w:t>?</w:t>
      </w:r>
    </w:p>
    <w:p w14:paraId="5DC21BFA" w14:textId="77777777" w:rsidR="0014073B" w:rsidRPr="00D7655B" w:rsidRDefault="0014073B" w:rsidP="0014073B">
      <w:pPr>
        <w:numPr>
          <w:ilvl w:val="0"/>
          <w:numId w:val="92"/>
        </w:numPr>
      </w:pPr>
      <w:r w:rsidRPr="00D7655B">
        <w:rPr>
          <w:b/>
          <w:bCs/>
        </w:rPr>
        <w:t>Real-time sync</w:t>
      </w:r>
      <w:r w:rsidRPr="00D7655B">
        <w:t>: Every session create/modify/delete is replicated</w:t>
      </w:r>
    </w:p>
    <w:p w14:paraId="7AB83982" w14:textId="77777777" w:rsidR="0014073B" w:rsidRPr="00D7655B" w:rsidRDefault="0014073B" w:rsidP="0014073B">
      <w:pPr>
        <w:numPr>
          <w:ilvl w:val="0"/>
          <w:numId w:val="92"/>
        </w:numPr>
      </w:pPr>
      <w:r w:rsidRPr="00D7655B">
        <w:rPr>
          <w:b/>
          <w:bCs/>
        </w:rPr>
        <w:t>Bulk sync</w:t>
      </w:r>
      <w:r w:rsidRPr="00D7655B">
        <w:t>: Full database sync after switchover (catch up)</w:t>
      </w:r>
    </w:p>
    <w:p w14:paraId="08831B74" w14:textId="77777777" w:rsidR="0014073B" w:rsidRPr="00D7655B" w:rsidRDefault="0014073B" w:rsidP="0014073B">
      <w:pPr>
        <w:numPr>
          <w:ilvl w:val="0"/>
          <w:numId w:val="92"/>
        </w:numPr>
      </w:pPr>
      <w:r w:rsidRPr="00D7655B">
        <w:t>Measured by: </w:t>
      </w:r>
    </w:p>
    <w:p w14:paraId="28C0E1EC" w14:textId="77777777" w:rsidR="0014073B" w:rsidRDefault="0014073B" w:rsidP="0014073B">
      <w:proofErr w:type="spellStart"/>
      <w:r w:rsidRPr="00D7655B">
        <w:t>pckvdbrdr_bulk_sync_percent</w:t>
      </w:r>
      <w:proofErr w:type="spellEnd"/>
      <w:r w:rsidRPr="00D7655B">
        <w:t xml:space="preserve"> = 100 (all data synced)</w:t>
      </w:r>
    </w:p>
    <w:p w14:paraId="0AA7D7BB" w14:textId="77777777" w:rsidR="0014073B" w:rsidRPr="00D7655B" w:rsidRDefault="0014073B" w:rsidP="0014073B">
      <w:r w:rsidRPr="007522A6">
        <w:drawing>
          <wp:inline distT="0" distB="0" distL="0" distR="0" wp14:anchorId="12D63AA6" wp14:editId="3F94B61D">
            <wp:extent cx="5943600" cy="1757045"/>
            <wp:effectExtent l="0" t="0" r="0" b="0"/>
            <wp:docPr id="198672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40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CEDD" w14:textId="77777777" w:rsidR="0014073B" w:rsidRDefault="0014073B" w:rsidP="0014073B"/>
    <w:p w14:paraId="340BDB63" w14:textId="77777777" w:rsidR="0014073B" w:rsidRDefault="0014073B" w:rsidP="0014073B"/>
    <w:p w14:paraId="45EC3C68" w14:textId="77777777" w:rsidR="0014073B" w:rsidRDefault="0014073B" w:rsidP="0014073B"/>
    <w:p w14:paraId="75468303" w14:textId="77777777" w:rsidR="0014073B" w:rsidRDefault="0014073B" w:rsidP="00A223CC"/>
    <w:p w14:paraId="21AAD73C" w14:textId="77777777" w:rsidR="00D67B7E" w:rsidRDefault="00D67B7E" w:rsidP="00A223CC"/>
    <w:p w14:paraId="380873C5" w14:textId="77777777" w:rsidR="00D67B7E" w:rsidRPr="00D67B7E" w:rsidRDefault="00D67B7E" w:rsidP="00D67B7E">
      <w:pPr>
        <w:rPr>
          <w:b/>
          <w:bCs/>
        </w:rPr>
      </w:pPr>
      <w:r w:rsidRPr="00D67B7E">
        <w:rPr>
          <w:b/>
          <w:bCs/>
        </w:rPr>
        <w:t> </w:t>
      </w:r>
      <w:r w:rsidRPr="00D67B7E">
        <w:rPr>
          <w:b/>
          <w:bCs/>
          <w:highlight w:val="red"/>
        </w:rPr>
        <w:t>Monitoring &amp; Observability</w:t>
      </w:r>
    </w:p>
    <w:p w14:paraId="374E15D9" w14:textId="77777777" w:rsidR="00D67B7E" w:rsidRPr="00D67B7E" w:rsidRDefault="00D67B7E" w:rsidP="00D67B7E">
      <w:r w:rsidRPr="00D67B7E">
        <w:rPr>
          <w:b/>
          <w:bCs/>
        </w:rPr>
        <w:t>Metrics vs Logs vs Traces?</w:t>
      </w:r>
    </w:p>
    <w:p w14:paraId="49A90909" w14:textId="77777777" w:rsidR="00D67B7E" w:rsidRPr="00D67B7E" w:rsidRDefault="00D67B7E" w:rsidP="00D67B7E">
      <w:pPr>
        <w:numPr>
          <w:ilvl w:val="0"/>
          <w:numId w:val="84"/>
        </w:numPr>
        <w:rPr>
          <w:sz w:val="20"/>
          <w:szCs w:val="20"/>
        </w:rPr>
      </w:pPr>
      <w:r w:rsidRPr="00D67B7E">
        <w:rPr>
          <w:b/>
          <w:bCs/>
          <w:sz w:val="20"/>
          <w:szCs w:val="20"/>
        </w:rPr>
        <w:lastRenderedPageBreak/>
        <w:t>Metrics</w:t>
      </w:r>
      <w:r w:rsidRPr="00D67B7E">
        <w:rPr>
          <w:sz w:val="20"/>
          <w:szCs w:val="20"/>
        </w:rPr>
        <w:t xml:space="preserve">: Numbers </w:t>
      </w:r>
      <w:proofErr w:type="gramStart"/>
      <w:r w:rsidRPr="00D67B7E">
        <w:rPr>
          <w:sz w:val="20"/>
          <w:szCs w:val="20"/>
        </w:rPr>
        <w:t>over time</w:t>
      </w:r>
      <w:proofErr w:type="gramEnd"/>
      <w:r w:rsidRPr="00D67B7E">
        <w:rPr>
          <w:sz w:val="20"/>
          <w:szCs w:val="20"/>
        </w:rPr>
        <w:t xml:space="preserve">. "CPU is 75%", "500 requests/sec". </w:t>
      </w:r>
      <w:proofErr w:type="gramStart"/>
      <w:r w:rsidRPr="00D67B7E">
        <w:rPr>
          <w:sz w:val="20"/>
          <w:szCs w:val="20"/>
        </w:rPr>
        <w:t>Cheap to</w:t>
      </w:r>
      <w:proofErr w:type="gramEnd"/>
      <w:r w:rsidRPr="00D67B7E">
        <w:rPr>
          <w:sz w:val="20"/>
          <w:szCs w:val="20"/>
        </w:rPr>
        <w:t xml:space="preserve"> store, good for alerting.</w:t>
      </w:r>
    </w:p>
    <w:p w14:paraId="74CC8AFD" w14:textId="77777777" w:rsidR="00D67B7E" w:rsidRPr="00D67B7E" w:rsidRDefault="00D67B7E" w:rsidP="00D67B7E">
      <w:pPr>
        <w:numPr>
          <w:ilvl w:val="0"/>
          <w:numId w:val="84"/>
        </w:numPr>
        <w:rPr>
          <w:sz w:val="20"/>
          <w:szCs w:val="20"/>
        </w:rPr>
      </w:pPr>
      <w:r w:rsidRPr="00D67B7E">
        <w:rPr>
          <w:b/>
          <w:bCs/>
          <w:sz w:val="20"/>
          <w:szCs w:val="20"/>
        </w:rPr>
        <w:t>Logs</w:t>
      </w:r>
      <w:r w:rsidRPr="00D67B7E">
        <w:rPr>
          <w:sz w:val="20"/>
          <w:szCs w:val="20"/>
        </w:rPr>
        <w:t>: Text events. "Error: connection refused at 10:23:45". Detailed but expensive to store/search.</w:t>
      </w:r>
    </w:p>
    <w:p w14:paraId="3AC23147" w14:textId="6EEE6C45" w:rsidR="00A223CC" w:rsidRPr="00A93D83" w:rsidRDefault="00D67B7E" w:rsidP="00A223CC">
      <w:pPr>
        <w:numPr>
          <w:ilvl w:val="0"/>
          <w:numId w:val="84"/>
        </w:numPr>
        <w:rPr>
          <w:sz w:val="20"/>
          <w:szCs w:val="20"/>
        </w:rPr>
      </w:pPr>
      <w:r w:rsidRPr="00D67B7E">
        <w:rPr>
          <w:b/>
          <w:bCs/>
          <w:sz w:val="20"/>
          <w:szCs w:val="20"/>
        </w:rPr>
        <w:t>Traces</w:t>
      </w:r>
      <w:r w:rsidRPr="00D67B7E">
        <w:rPr>
          <w:sz w:val="20"/>
          <w:szCs w:val="20"/>
        </w:rPr>
        <w:t>: Request journey across services. "Request took 200ms: 50ms in service A → 100ms in service B → 50ms in DB". Good for debugging latency.</w:t>
      </w:r>
    </w:p>
    <w:p w14:paraId="7F2037AD" w14:textId="47926B43" w:rsidR="00A223CC" w:rsidRDefault="00A93D83" w:rsidP="00A223CC">
      <w:r>
        <w:t>Recorded</w:t>
      </w:r>
      <w:r w:rsidR="00D67B7E">
        <w:t xml:space="preserve"> every </w:t>
      </w:r>
      <w:proofErr w:type="gramStart"/>
      <w:r w:rsidR="00D67B7E">
        <w:t>events</w:t>
      </w:r>
      <w:proofErr w:type="gramEnd"/>
      <w:r w:rsidR="00D67B7E">
        <w:t xml:space="preserve">, </w:t>
      </w:r>
      <w:r>
        <w:t>proper</w:t>
      </w:r>
      <w:r w:rsidR="00D67B7E">
        <w:t xml:space="preserve"> tracing </w:t>
      </w:r>
      <w:r>
        <w:t>backend</w:t>
      </w:r>
      <w:r w:rsidR="00D67B7E">
        <w:t xml:space="preserve"> </w:t>
      </w:r>
      <w:r>
        <w:t>meaningful</w:t>
      </w:r>
      <w:r w:rsidR="00D67B7E">
        <w:t xml:space="preserve"> metric(custom/standard)</w:t>
      </w:r>
      <w:r>
        <w:t>.</w:t>
      </w:r>
    </w:p>
    <w:p w14:paraId="15E69C47" w14:textId="77777777" w:rsidR="006A72D6" w:rsidRPr="006A72D6" w:rsidRDefault="006A72D6" w:rsidP="006A72D6">
      <w:pPr>
        <w:numPr>
          <w:ilvl w:val="0"/>
          <w:numId w:val="85"/>
        </w:numPr>
      </w:pPr>
      <w:r w:rsidRPr="006A72D6">
        <w:rPr>
          <w:b/>
          <w:bCs/>
        </w:rPr>
        <w:t>Pull-based</w:t>
      </w:r>
      <w:r w:rsidRPr="006A72D6">
        <w:t>: Prometheus scrapes targets (not push)</w:t>
      </w:r>
    </w:p>
    <w:p w14:paraId="4B061F71" w14:textId="77777777" w:rsidR="006A72D6" w:rsidRPr="006A72D6" w:rsidRDefault="006A72D6" w:rsidP="006A72D6">
      <w:pPr>
        <w:numPr>
          <w:ilvl w:val="0"/>
          <w:numId w:val="85"/>
        </w:numPr>
      </w:pPr>
      <w:r w:rsidRPr="006A72D6">
        <w:rPr>
          <w:b/>
          <w:bCs/>
        </w:rPr>
        <w:t>TSDB</w:t>
      </w:r>
      <w:r w:rsidRPr="006A72D6">
        <w:t>: Time-series database, efficient for metrics</w:t>
      </w:r>
    </w:p>
    <w:p w14:paraId="44F10F1D" w14:textId="77777777" w:rsidR="006A72D6" w:rsidRPr="006A72D6" w:rsidRDefault="006A72D6" w:rsidP="006A72D6">
      <w:pPr>
        <w:numPr>
          <w:ilvl w:val="0"/>
          <w:numId w:val="85"/>
        </w:numPr>
      </w:pPr>
      <w:proofErr w:type="spellStart"/>
      <w:r w:rsidRPr="006A72D6">
        <w:rPr>
          <w:b/>
          <w:bCs/>
        </w:rPr>
        <w:t>PromQL</w:t>
      </w:r>
      <w:proofErr w:type="spellEnd"/>
      <w:r w:rsidRPr="006A72D6">
        <w:t>: Query language for metrics</w:t>
      </w:r>
    </w:p>
    <w:p w14:paraId="4318DB20" w14:textId="77777777" w:rsidR="00E70E78" w:rsidRPr="00E70E78" w:rsidRDefault="00E70E78" w:rsidP="00E70E78">
      <w:r w:rsidRPr="00E70E78">
        <w:rPr>
          <w:b/>
          <w:bCs/>
        </w:rPr>
        <w:t>Counter vs Gauge vs Histogram?</w:t>
      </w:r>
    </w:p>
    <w:p w14:paraId="2B9B373D" w14:textId="77777777" w:rsidR="00E70E78" w:rsidRPr="00E70E78" w:rsidRDefault="00E70E78" w:rsidP="00E70E78">
      <w:pPr>
        <w:numPr>
          <w:ilvl w:val="0"/>
          <w:numId w:val="86"/>
        </w:numPr>
        <w:rPr>
          <w:sz w:val="16"/>
          <w:szCs w:val="16"/>
        </w:rPr>
      </w:pPr>
      <w:r w:rsidRPr="00E70E78">
        <w:rPr>
          <w:b/>
          <w:bCs/>
          <w:sz w:val="16"/>
          <w:szCs w:val="16"/>
        </w:rPr>
        <w:t>Counter</w:t>
      </w:r>
      <w:r w:rsidRPr="00E70E78">
        <w:rPr>
          <w:sz w:val="16"/>
          <w:szCs w:val="16"/>
        </w:rPr>
        <w:t>: Only goes up. Resets on restart. Use for: total requests, total errors.</w:t>
      </w:r>
    </w:p>
    <w:p w14:paraId="7CA2E61D" w14:textId="77777777" w:rsidR="00E70E78" w:rsidRPr="00E70E78" w:rsidRDefault="00E70E78" w:rsidP="00E70E78">
      <w:pPr>
        <w:numPr>
          <w:ilvl w:val="0"/>
          <w:numId w:val="86"/>
        </w:numPr>
        <w:rPr>
          <w:sz w:val="16"/>
          <w:szCs w:val="16"/>
        </w:rPr>
      </w:pPr>
      <w:proofErr w:type="spellStart"/>
      <w:r w:rsidRPr="00E70E78">
        <w:rPr>
          <w:sz w:val="16"/>
          <w:szCs w:val="16"/>
        </w:rPr>
        <w:t>pcuppep_pfcp_received_messages_total</w:t>
      </w:r>
      <w:proofErr w:type="spellEnd"/>
      <w:r w:rsidRPr="00E70E78">
        <w:rPr>
          <w:sz w:val="16"/>
          <w:szCs w:val="16"/>
        </w:rPr>
        <w:t xml:space="preserve"> = 1,234,567</w:t>
      </w:r>
    </w:p>
    <w:p w14:paraId="3D4ED194" w14:textId="77777777" w:rsidR="00E70E78" w:rsidRPr="00E70E78" w:rsidRDefault="00E70E78" w:rsidP="00E70E78">
      <w:pPr>
        <w:numPr>
          <w:ilvl w:val="0"/>
          <w:numId w:val="86"/>
        </w:numPr>
        <w:rPr>
          <w:sz w:val="16"/>
          <w:szCs w:val="16"/>
        </w:rPr>
      </w:pPr>
      <w:r w:rsidRPr="00E70E78">
        <w:rPr>
          <w:b/>
          <w:bCs/>
          <w:sz w:val="16"/>
          <w:szCs w:val="16"/>
        </w:rPr>
        <w:t>Gauge</w:t>
      </w:r>
      <w:r w:rsidRPr="00E70E78">
        <w:rPr>
          <w:sz w:val="16"/>
          <w:szCs w:val="16"/>
        </w:rPr>
        <w:t>: Goes up and down. Use for: current CPU, active sessions, temperature.</w:t>
      </w:r>
    </w:p>
    <w:p w14:paraId="13CAE53F" w14:textId="77777777" w:rsidR="00E70E78" w:rsidRPr="00E70E78" w:rsidRDefault="00E70E78" w:rsidP="00E70E78">
      <w:pPr>
        <w:numPr>
          <w:ilvl w:val="0"/>
          <w:numId w:val="86"/>
        </w:numPr>
        <w:rPr>
          <w:sz w:val="16"/>
          <w:szCs w:val="16"/>
        </w:rPr>
      </w:pPr>
      <w:r w:rsidRPr="00E70E78">
        <w:rPr>
          <w:sz w:val="16"/>
          <w:szCs w:val="16"/>
        </w:rPr>
        <w:t>pcupdp_cpu_load_15s_percent = 72.5</w:t>
      </w:r>
    </w:p>
    <w:p w14:paraId="6F073DFC" w14:textId="77777777" w:rsidR="00E70E78" w:rsidRPr="00E70E78" w:rsidRDefault="00E70E78" w:rsidP="00E70E78">
      <w:pPr>
        <w:numPr>
          <w:ilvl w:val="0"/>
          <w:numId w:val="86"/>
        </w:numPr>
        <w:rPr>
          <w:sz w:val="16"/>
          <w:szCs w:val="16"/>
        </w:rPr>
      </w:pPr>
      <w:r w:rsidRPr="00E70E78">
        <w:rPr>
          <w:b/>
          <w:bCs/>
          <w:sz w:val="16"/>
          <w:szCs w:val="16"/>
        </w:rPr>
        <w:t>Histogram</w:t>
      </w:r>
      <w:r w:rsidRPr="00E70E78">
        <w:rPr>
          <w:sz w:val="16"/>
          <w:szCs w:val="16"/>
        </w:rPr>
        <w:t>: Distribution of values in buckets. Use for: request latency.</w:t>
      </w:r>
    </w:p>
    <w:p w14:paraId="03E1E110" w14:textId="77777777" w:rsidR="00E70E78" w:rsidRPr="00E70E78" w:rsidRDefault="00E70E78" w:rsidP="00E70E78">
      <w:pPr>
        <w:numPr>
          <w:ilvl w:val="0"/>
          <w:numId w:val="86"/>
        </w:numPr>
        <w:rPr>
          <w:sz w:val="16"/>
          <w:szCs w:val="16"/>
        </w:rPr>
      </w:pPr>
      <w:proofErr w:type="spellStart"/>
      <w:r w:rsidRPr="00E70E78">
        <w:rPr>
          <w:sz w:val="16"/>
          <w:szCs w:val="16"/>
        </w:rPr>
        <w:t>http_request_duration_seconds_bucket</w:t>
      </w:r>
      <w:proofErr w:type="spellEnd"/>
      <w:r w:rsidRPr="00E70E78">
        <w:rPr>
          <w:sz w:val="16"/>
          <w:szCs w:val="16"/>
        </w:rPr>
        <w:t>{le="0.1"} = 500</w:t>
      </w:r>
    </w:p>
    <w:p w14:paraId="0B83E7AD" w14:textId="77777777" w:rsidR="00E70E78" w:rsidRPr="00E70E78" w:rsidRDefault="00E70E78" w:rsidP="00E70E78">
      <w:pPr>
        <w:numPr>
          <w:ilvl w:val="0"/>
          <w:numId w:val="86"/>
        </w:numPr>
        <w:rPr>
          <w:sz w:val="16"/>
          <w:szCs w:val="16"/>
        </w:rPr>
      </w:pPr>
      <w:proofErr w:type="spellStart"/>
      <w:r w:rsidRPr="00E70E78">
        <w:rPr>
          <w:sz w:val="16"/>
          <w:szCs w:val="16"/>
        </w:rPr>
        <w:t>http_request_duration_seconds_bucket</w:t>
      </w:r>
      <w:proofErr w:type="spellEnd"/>
      <w:r w:rsidRPr="00E70E78">
        <w:rPr>
          <w:sz w:val="16"/>
          <w:szCs w:val="16"/>
        </w:rPr>
        <w:t>{le="0.5"} = 900</w:t>
      </w:r>
    </w:p>
    <w:p w14:paraId="5E5B888D" w14:textId="77777777" w:rsidR="00E70E78" w:rsidRPr="00E70E78" w:rsidRDefault="00E70E78" w:rsidP="00E70E78">
      <w:pPr>
        <w:rPr>
          <w:sz w:val="16"/>
          <w:szCs w:val="16"/>
        </w:rPr>
      </w:pPr>
      <w:proofErr w:type="spellStart"/>
      <w:r w:rsidRPr="00E70E78">
        <w:rPr>
          <w:sz w:val="16"/>
          <w:szCs w:val="16"/>
        </w:rPr>
        <w:t>http_request_duration_seconds_bucket</w:t>
      </w:r>
      <w:proofErr w:type="spellEnd"/>
      <w:r w:rsidRPr="00E70E78">
        <w:rPr>
          <w:sz w:val="16"/>
          <w:szCs w:val="16"/>
        </w:rPr>
        <w:t>{le="1.0"} = 950</w:t>
      </w:r>
    </w:p>
    <w:p w14:paraId="5F7BE044" w14:textId="77777777" w:rsidR="0014073B" w:rsidRDefault="0014073B" w:rsidP="0014073B">
      <w:proofErr w:type="gramStart"/>
      <w:r w:rsidRPr="00D7655B">
        <w:rPr>
          <w:highlight w:val="green"/>
        </w:rPr>
        <w:t>Alerting:-</w:t>
      </w:r>
      <w:proofErr w:type="gramEnd"/>
    </w:p>
    <w:p w14:paraId="2E5767D9" w14:textId="77777777" w:rsidR="0014073B" w:rsidRDefault="0014073B" w:rsidP="0014073B">
      <w:r w:rsidRPr="00D7655B">
        <w:rPr>
          <w:highlight w:val="green"/>
        </w:rPr>
        <w:t>Bad alerts:</w:t>
      </w:r>
      <w:r w:rsidRPr="00D7655B">
        <w:t xml:space="preserve"> "Disk 50% full" (not urgent), "Pod restarted" (K8s handles it), "CPU spike for 10 seconds" (transient).</w:t>
      </w:r>
    </w:p>
    <w:p w14:paraId="6A37ACD2" w14:textId="77777777" w:rsidR="0014073B" w:rsidRPr="00D7655B" w:rsidRDefault="0014073B" w:rsidP="0014073B">
      <w:r w:rsidRPr="00D7655B">
        <w:rPr>
          <w:b/>
          <w:bCs/>
        </w:rPr>
        <w:t>RED</w:t>
      </w:r>
      <w:r w:rsidRPr="00D7655B">
        <w:t> (for request-driven services):</w:t>
      </w:r>
    </w:p>
    <w:p w14:paraId="74EDEEF2" w14:textId="77777777" w:rsidR="0014073B" w:rsidRPr="00D7655B" w:rsidRDefault="0014073B" w:rsidP="0014073B">
      <w:pPr>
        <w:numPr>
          <w:ilvl w:val="0"/>
          <w:numId w:val="88"/>
        </w:numPr>
      </w:pPr>
      <w:r w:rsidRPr="00D7655B">
        <w:rPr>
          <w:b/>
          <w:bCs/>
        </w:rPr>
        <w:t>R</w:t>
      </w:r>
      <w:r w:rsidRPr="00D7655B">
        <w:t>ate: requests/sec</w:t>
      </w:r>
    </w:p>
    <w:p w14:paraId="66F4A103" w14:textId="77777777" w:rsidR="0014073B" w:rsidRPr="00D7655B" w:rsidRDefault="0014073B" w:rsidP="0014073B">
      <w:pPr>
        <w:numPr>
          <w:ilvl w:val="0"/>
          <w:numId w:val="88"/>
        </w:numPr>
      </w:pPr>
      <w:r w:rsidRPr="00D7655B">
        <w:rPr>
          <w:b/>
          <w:bCs/>
        </w:rPr>
        <w:t>E</w:t>
      </w:r>
      <w:r w:rsidRPr="00D7655B">
        <w:t>rrors: failed requests/sec</w:t>
      </w:r>
    </w:p>
    <w:p w14:paraId="51D1EDE5" w14:textId="77777777" w:rsidR="0014073B" w:rsidRPr="00D7655B" w:rsidRDefault="0014073B" w:rsidP="0014073B">
      <w:pPr>
        <w:numPr>
          <w:ilvl w:val="0"/>
          <w:numId w:val="88"/>
        </w:numPr>
      </w:pPr>
      <w:r w:rsidRPr="00D7655B">
        <w:rPr>
          <w:b/>
          <w:bCs/>
        </w:rPr>
        <w:t>D</w:t>
      </w:r>
      <w:r w:rsidRPr="00D7655B">
        <w:t>uration: latency per request (P50, P95, P99)</w:t>
      </w:r>
    </w:p>
    <w:p w14:paraId="7DA0430E" w14:textId="77777777" w:rsidR="0014073B" w:rsidRPr="00D7655B" w:rsidRDefault="0014073B" w:rsidP="0014073B">
      <w:r w:rsidRPr="00D7655B">
        <w:rPr>
          <w:b/>
          <w:bCs/>
        </w:rPr>
        <w:t>USE</w:t>
      </w:r>
      <w:r w:rsidRPr="00D7655B">
        <w:t> (for resources):</w:t>
      </w:r>
    </w:p>
    <w:p w14:paraId="08395A43" w14:textId="77777777" w:rsidR="0014073B" w:rsidRPr="00D7655B" w:rsidRDefault="0014073B" w:rsidP="0014073B">
      <w:pPr>
        <w:numPr>
          <w:ilvl w:val="0"/>
          <w:numId w:val="89"/>
        </w:numPr>
      </w:pPr>
      <w:r w:rsidRPr="00D7655B">
        <w:rPr>
          <w:b/>
          <w:bCs/>
        </w:rPr>
        <w:t>U</w:t>
      </w:r>
      <w:r w:rsidRPr="00D7655B">
        <w:t>tilization: % of resource used (CPU 75%)</w:t>
      </w:r>
    </w:p>
    <w:p w14:paraId="1B487EA7" w14:textId="77777777" w:rsidR="0014073B" w:rsidRPr="00D7655B" w:rsidRDefault="0014073B" w:rsidP="0014073B">
      <w:pPr>
        <w:numPr>
          <w:ilvl w:val="0"/>
          <w:numId w:val="89"/>
        </w:numPr>
      </w:pPr>
      <w:r w:rsidRPr="00D7655B">
        <w:rPr>
          <w:b/>
          <w:bCs/>
        </w:rPr>
        <w:t>S</w:t>
      </w:r>
      <w:r w:rsidRPr="00D7655B">
        <w:t xml:space="preserve">aturation: queue depth, </w:t>
      </w:r>
      <w:proofErr w:type="gramStart"/>
      <w:r w:rsidRPr="00D7655B">
        <w:t>waiting</w:t>
      </w:r>
      <w:proofErr w:type="gramEnd"/>
      <w:r w:rsidRPr="00D7655B">
        <w:t xml:space="preserve"> work</w:t>
      </w:r>
    </w:p>
    <w:p w14:paraId="472F9CFE" w14:textId="77777777" w:rsidR="0014073B" w:rsidRPr="00D7655B" w:rsidRDefault="0014073B" w:rsidP="0014073B">
      <w:pPr>
        <w:numPr>
          <w:ilvl w:val="0"/>
          <w:numId w:val="89"/>
        </w:numPr>
      </w:pPr>
      <w:r w:rsidRPr="00D7655B">
        <w:rPr>
          <w:b/>
          <w:bCs/>
        </w:rPr>
        <w:t>E</w:t>
      </w:r>
      <w:r w:rsidRPr="00D7655B">
        <w:t>rrors: error count</w:t>
      </w:r>
    </w:p>
    <w:p w14:paraId="5F1F254C" w14:textId="77777777" w:rsidR="00A223CC" w:rsidRDefault="00A223CC" w:rsidP="00A223CC"/>
    <w:p w14:paraId="4F490137" w14:textId="77777777" w:rsidR="0014073B" w:rsidRDefault="0014073B" w:rsidP="00A223CC"/>
    <w:p w14:paraId="23346289" w14:textId="77777777" w:rsidR="005D36FB" w:rsidRPr="005D36FB" w:rsidRDefault="005D36FB" w:rsidP="005D36FB">
      <w:r w:rsidRPr="005D36FB">
        <w:rPr>
          <w:b/>
          <w:bCs/>
        </w:rPr>
        <w:t>What is SLI, SLO, SLA?</w:t>
      </w:r>
    </w:p>
    <w:p w14:paraId="2BB4EA3A" w14:textId="77777777" w:rsidR="005D36FB" w:rsidRPr="005D36FB" w:rsidRDefault="005D36FB" w:rsidP="005D36FB">
      <w:pPr>
        <w:numPr>
          <w:ilvl w:val="0"/>
          <w:numId w:val="87"/>
        </w:numPr>
        <w:rPr>
          <w:sz w:val="18"/>
          <w:szCs w:val="18"/>
        </w:rPr>
      </w:pPr>
      <w:r w:rsidRPr="005D36FB">
        <w:rPr>
          <w:b/>
          <w:bCs/>
          <w:sz w:val="18"/>
          <w:szCs w:val="18"/>
        </w:rPr>
        <w:t>SLI (Service Level Indicator)</w:t>
      </w:r>
      <w:r w:rsidRPr="005D36FB">
        <w:rPr>
          <w:sz w:val="18"/>
          <w:szCs w:val="18"/>
        </w:rPr>
        <w:t>: The metric. "99.95% of requests succeed"</w:t>
      </w:r>
    </w:p>
    <w:p w14:paraId="568A7F59" w14:textId="77777777" w:rsidR="005D36FB" w:rsidRPr="005D36FB" w:rsidRDefault="005D36FB" w:rsidP="005D36FB">
      <w:pPr>
        <w:numPr>
          <w:ilvl w:val="0"/>
          <w:numId w:val="87"/>
        </w:numPr>
        <w:rPr>
          <w:sz w:val="18"/>
          <w:szCs w:val="18"/>
        </w:rPr>
      </w:pPr>
      <w:r w:rsidRPr="005D36FB">
        <w:rPr>
          <w:b/>
          <w:bCs/>
          <w:sz w:val="18"/>
          <w:szCs w:val="18"/>
        </w:rPr>
        <w:t>SLO (Service Level Objective)</w:t>
      </w:r>
      <w:r w:rsidRPr="005D36FB">
        <w:rPr>
          <w:sz w:val="18"/>
          <w:szCs w:val="18"/>
        </w:rPr>
        <w:t>: The target. "We aim for 99.99% success rate"</w:t>
      </w:r>
    </w:p>
    <w:p w14:paraId="1A444FBA" w14:textId="77777777" w:rsidR="005D36FB" w:rsidRDefault="005D36FB" w:rsidP="005D36FB">
      <w:pPr>
        <w:numPr>
          <w:ilvl w:val="0"/>
          <w:numId w:val="87"/>
        </w:numPr>
        <w:rPr>
          <w:sz w:val="18"/>
          <w:szCs w:val="18"/>
        </w:rPr>
      </w:pPr>
      <w:r w:rsidRPr="005D36FB">
        <w:rPr>
          <w:b/>
          <w:bCs/>
          <w:sz w:val="18"/>
          <w:szCs w:val="18"/>
        </w:rPr>
        <w:t>SLA (Service Level Agreement)</w:t>
      </w:r>
      <w:r w:rsidRPr="005D36FB">
        <w:rPr>
          <w:sz w:val="18"/>
          <w:szCs w:val="18"/>
        </w:rPr>
        <w:t xml:space="preserve">: The contract. "If we drop below 99.9%, </w:t>
      </w:r>
      <w:proofErr w:type="gramStart"/>
      <w:r w:rsidRPr="005D36FB">
        <w:rPr>
          <w:sz w:val="18"/>
          <w:szCs w:val="18"/>
        </w:rPr>
        <w:t>customer gets</w:t>
      </w:r>
      <w:proofErr w:type="gramEnd"/>
      <w:r w:rsidRPr="005D36FB">
        <w:rPr>
          <w:sz w:val="18"/>
          <w:szCs w:val="18"/>
        </w:rPr>
        <w:t xml:space="preserve"> credit"</w:t>
      </w:r>
    </w:p>
    <w:p w14:paraId="64AAA80C" w14:textId="77777777" w:rsidR="0014073B" w:rsidRDefault="0014073B" w:rsidP="0014073B">
      <w:pPr>
        <w:rPr>
          <w:sz w:val="18"/>
          <w:szCs w:val="18"/>
        </w:rPr>
      </w:pPr>
    </w:p>
    <w:p w14:paraId="7F9FE333" w14:textId="33DC1943" w:rsidR="0014073B" w:rsidRPr="005D36FB" w:rsidRDefault="0014073B" w:rsidP="0014073B">
      <w:pPr>
        <w:rPr>
          <w:sz w:val="18"/>
          <w:szCs w:val="18"/>
        </w:rPr>
      </w:pPr>
      <w:r w:rsidRPr="0066530D">
        <w:drawing>
          <wp:inline distT="0" distB="0" distL="0" distR="0" wp14:anchorId="1DC1E1F4" wp14:editId="0BCFE98F">
            <wp:extent cx="5943600" cy="2884170"/>
            <wp:effectExtent l="0" t="0" r="0" b="0"/>
            <wp:docPr id="154223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9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06F5" w14:textId="77777777" w:rsidR="00D7655B" w:rsidRDefault="00D7655B" w:rsidP="00A223CC"/>
    <w:p w14:paraId="212684BD" w14:textId="77777777" w:rsidR="00D7655B" w:rsidRPr="00D7655B" w:rsidRDefault="00D7655B" w:rsidP="00D7655B">
      <w:r w:rsidRPr="00D7655B">
        <w:rPr>
          <w:b/>
          <w:bCs/>
        </w:rPr>
        <w:t>What is RPO and RTO?</w:t>
      </w:r>
    </w:p>
    <w:p w14:paraId="5DBF0287" w14:textId="77777777" w:rsidR="00D7655B" w:rsidRPr="00D7655B" w:rsidRDefault="00D7655B" w:rsidP="00D7655B">
      <w:pPr>
        <w:numPr>
          <w:ilvl w:val="0"/>
          <w:numId w:val="90"/>
        </w:numPr>
        <w:rPr>
          <w:sz w:val="18"/>
          <w:szCs w:val="18"/>
        </w:rPr>
      </w:pPr>
      <w:r w:rsidRPr="00D7655B">
        <w:rPr>
          <w:b/>
          <w:bCs/>
          <w:sz w:val="18"/>
          <w:szCs w:val="18"/>
        </w:rPr>
        <w:t>RPO (Recovery Point Objective)</w:t>
      </w:r>
      <w:r w:rsidRPr="00D7655B">
        <w:rPr>
          <w:sz w:val="18"/>
          <w:szCs w:val="18"/>
        </w:rPr>
        <w:t>: How much data can you lose? "Last 5 minutes of data"</w:t>
      </w:r>
    </w:p>
    <w:p w14:paraId="03D0D3E8" w14:textId="77777777" w:rsidR="00D7655B" w:rsidRPr="00D7655B" w:rsidRDefault="00D7655B" w:rsidP="00D7655B">
      <w:pPr>
        <w:numPr>
          <w:ilvl w:val="0"/>
          <w:numId w:val="90"/>
        </w:numPr>
        <w:rPr>
          <w:sz w:val="18"/>
          <w:szCs w:val="18"/>
        </w:rPr>
      </w:pPr>
      <w:r w:rsidRPr="00D7655B">
        <w:rPr>
          <w:b/>
          <w:bCs/>
          <w:sz w:val="18"/>
          <w:szCs w:val="18"/>
        </w:rPr>
        <w:t>RTO (Recovery Time Objective)</w:t>
      </w:r>
      <w:r w:rsidRPr="00D7655B">
        <w:rPr>
          <w:sz w:val="18"/>
          <w:szCs w:val="18"/>
        </w:rPr>
        <w:t>: How fast must you recover? "Within 15 minutes"</w:t>
      </w:r>
    </w:p>
    <w:p w14:paraId="7A6280ED" w14:textId="2FA9D8FF" w:rsidR="00D7655B" w:rsidRPr="00D7655B" w:rsidRDefault="00D7655B" w:rsidP="00D7655B">
      <w:pPr>
        <w:numPr>
          <w:ilvl w:val="0"/>
          <w:numId w:val="91"/>
        </w:numPr>
        <w:rPr>
          <w:sz w:val="18"/>
          <w:szCs w:val="18"/>
        </w:rPr>
      </w:pPr>
      <w:r w:rsidRPr="00D7655B">
        <w:rPr>
          <w:sz w:val="18"/>
          <w:szCs w:val="18"/>
        </w:rPr>
        <w:t>RPO: </w:t>
      </w:r>
      <w:proofErr w:type="spellStart"/>
      <w:r w:rsidRPr="00D7655B">
        <w:rPr>
          <w:sz w:val="18"/>
          <w:szCs w:val="18"/>
        </w:rPr>
        <w:t>pcuppep_pfcp_total_sessions</w:t>
      </w:r>
      <w:proofErr w:type="spellEnd"/>
      <w:r w:rsidRPr="00D7655B">
        <w:rPr>
          <w:sz w:val="18"/>
          <w:szCs w:val="18"/>
        </w:rPr>
        <w:t xml:space="preserve"> on all clusters differ by less than </w:t>
      </w:r>
      <w:proofErr w:type="gramStart"/>
      <w:r w:rsidRPr="00D7655B">
        <w:rPr>
          <w:sz w:val="18"/>
          <w:szCs w:val="18"/>
        </w:rPr>
        <w:t>0.1% —</w:t>
      </w:r>
      <w:proofErr w:type="gramEnd"/>
      <w:r w:rsidRPr="00D7655B">
        <w:rPr>
          <w:sz w:val="18"/>
          <w:szCs w:val="18"/>
        </w:rPr>
        <w:t xml:space="preserve"> almost zero data loss</w:t>
      </w:r>
    </w:p>
    <w:p w14:paraId="1C141EE8" w14:textId="52653FC5" w:rsidR="00D7655B" w:rsidRPr="00D7655B" w:rsidRDefault="00D7655B" w:rsidP="00D7655B">
      <w:pPr>
        <w:numPr>
          <w:ilvl w:val="0"/>
          <w:numId w:val="91"/>
        </w:numPr>
        <w:rPr>
          <w:sz w:val="18"/>
          <w:szCs w:val="18"/>
        </w:rPr>
      </w:pPr>
      <w:r w:rsidRPr="00D7655B">
        <w:rPr>
          <w:sz w:val="18"/>
          <w:szCs w:val="18"/>
        </w:rPr>
        <w:t>RTO: </w:t>
      </w:r>
      <w:proofErr w:type="spellStart"/>
      <w:r w:rsidRPr="00D7655B">
        <w:rPr>
          <w:sz w:val="18"/>
          <w:szCs w:val="18"/>
        </w:rPr>
        <w:t>bulk_sync_duration_seconds</w:t>
      </w:r>
      <w:proofErr w:type="spellEnd"/>
      <w:r w:rsidRPr="00D7655B">
        <w:rPr>
          <w:sz w:val="18"/>
          <w:szCs w:val="18"/>
        </w:rPr>
        <w:t xml:space="preserve"> &lt; 300(5 min), recovery time is at most 77 seconds</w:t>
      </w:r>
    </w:p>
    <w:p w14:paraId="4EE9CE50" w14:textId="67D973C0" w:rsidR="00D7655B" w:rsidRPr="00D7655B" w:rsidRDefault="00D7655B" w:rsidP="00D7655B">
      <w:pPr>
        <w:rPr>
          <w:sz w:val="18"/>
          <w:szCs w:val="18"/>
        </w:rPr>
      </w:pPr>
      <w:r w:rsidRPr="00D7655B">
        <w:rPr>
          <w:sz w:val="18"/>
          <w:szCs w:val="18"/>
        </w:rPr>
        <w:t> </w:t>
      </w:r>
    </w:p>
    <w:p w14:paraId="7A9CAB2D" w14:textId="77777777" w:rsidR="00D7655B" w:rsidRPr="00D7655B" w:rsidRDefault="00D7655B" w:rsidP="00D7655B">
      <w:r w:rsidRPr="00D7655B">
        <w:rPr>
          <w:b/>
          <w:bCs/>
        </w:rPr>
        <w:t>How does data replication work between clusters?</w:t>
      </w:r>
    </w:p>
    <w:p w14:paraId="2FC53775" w14:textId="77777777" w:rsidR="00D7655B" w:rsidRPr="00D7655B" w:rsidRDefault="00D7655B" w:rsidP="00D7655B">
      <w:pPr>
        <w:numPr>
          <w:ilvl w:val="0"/>
          <w:numId w:val="92"/>
        </w:numPr>
      </w:pPr>
      <w:r w:rsidRPr="00D7655B">
        <w:rPr>
          <w:b/>
          <w:bCs/>
        </w:rPr>
        <w:t>Real-time sync</w:t>
      </w:r>
      <w:r w:rsidRPr="00D7655B">
        <w:t>: Every session create/modify/delete is replicated</w:t>
      </w:r>
    </w:p>
    <w:p w14:paraId="3BED613D" w14:textId="77777777" w:rsidR="00D7655B" w:rsidRPr="00D7655B" w:rsidRDefault="00D7655B" w:rsidP="00D7655B">
      <w:pPr>
        <w:numPr>
          <w:ilvl w:val="0"/>
          <w:numId w:val="92"/>
        </w:numPr>
      </w:pPr>
      <w:r w:rsidRPr="00D7655B">
        <w:rPr>
          <w:b/>
          <w:bCs/>
        </w:rPr>
        <w:t>Bulk sync</w:t>
      </w:r>
      <w:r w:rsidRPr="00D7655B">
        <w:t>: Full database sync after switchover (catch up)</w:t>
      </w:r>
    </w:p>
    <w:p w14:paraId="1CB843EB" w14:textId="77777777" w:rsidR="00D7655B" w:rsidRPr="00D7655B" w:rsidRDefault="00D7655B" w:rsidP="00D7655B">
      <w:pPr>
        <w:numPr>
          <w:ilvl w:val="0"/>
          <w:numId w:val="92"/>
        </w:numPr>
      </w:pPr>
      <w:r w:rsidRPr="00D7655B">
        <w:t>Measured by: </w:t>
      </w:r>
    </w:p>
    <w:p w14:paraId="2DC518DD" w14:textId="35B6CD2D" w:rsidR="00D7655B" w:rsidRDefault="00D7655B" w:rsidP="00D7655B">
      <w:proofErr w:type="spellStart"/>
      <w:r w:rsidRPr="00D7655B">
        <w:lastRenderedPageBreak/>
        <w:t>pckvdbrdr_bulk_sync_percent</w:t>
      </w:r>
      <w:proofErr w:type="spellEnd"/>
      <w:r w:rsidRPr="00D7655B">
        <w:t xml:space="preserve"> = 100 (all data synced)</w:t>
      </w:r>
    </w:p>
    <w:p w14:paraId="6996B1BC" w14:textId="3B09FF36" w:rsidR="0014073B" w:rsidRPr="00D7655B" w:rsidRDefault="0014073B" w:rsidP="00D7655B">
      <w:r w:rsidRPr="007522A6">
        <w:drawing>
          <wp:inline distT="0" distB="0" distL="0" distR="0" wp14:anchorId="09908CE4" wp14:editId="3EC39CF3">
            <wp:extent cx="5943600" cy="1757045"/>
            <wp:effectExtent l="0" t="0" r="0" b="0"/>
            <wp:docPr id="28074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40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2C3F" w14:textId="77777777" w:rsidR="00D7655B" w:rsidRDefault="00D7655B" w:rsidP="00A223CC"/>
    <w:p w14:paraId="68AD325E" w14:textId="10F0770B" w:rsidR="0066530D" w:rsidRDefault="0066530D"/>
    <w:p w14:paraId="4F1612D3" w14:textId="77777777" w:rsidR="00D7655B" w:rsidRDefault="00D7655B"/>
    <w:p w14:paraId="65EEEADB" w14:textId="4D6A4447" w:rsidR="00D7655B" w:rsidRDefault="00D7655B"/>
    <w:p w14:paraId="54FFDF66" w14:textId="77777777" w:rsidR="007522A6" w:rsidRDefault="007522A6"/>
    <w:p w14:paraId="24018F80" w14:textId="2114F675" w:rsidR="00553793" w:rsidRPr="0014073B" w:rsidRDefault="00553793">
      <w:pPr>
        <w:rPr>
          <w:sz w:val="18"/>
          <w:szCs w:val="18"/>
        </w:rPr>
      </w:pPr>
      <w:r>
        <w:br w:type="page"/>
      </w:r>
    </w:p>
    <w:p w14:paraId="3577C87D" w14:textId="77777777" w:rsidR="00F76BFE" w:rsidRDefault="00F76BFE"/>
    <w:p w14:paraId="6C835233" w14:textId="54F8C77D" w:rsidR="00050D70" w:rsidRDefault="00050D70"/>
    <w:p w14:paraId="50D8085A" w14:textId="77777777" w:rsidR="00050D70" w:rsidRDefault="00050D70"/>
    <w:p w14:paraId="4AF46B57" w14:textId="77777777" w:rsidR="00050D70" w:rsidRDefault="00050D70"/>
    <w:p w14:paraId="4536CAE2" w14:textId="77777777" w:rsidR="00F76BFE" w:rsidRDefault="00F76BFE"/>
    <w:sectPr w:rsidR="00F76BF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76E03" w14:textId="77777777" w:rsidR="00806D40" w:rsidRDefault="00806D40">
      <w:pPr>
        <w:spacing w:after="0" w:line="240" w:lineRule="auto"/>
      </w:pPr>
      <w:r>
        <w:separator/>
      </w:r>
    </w:p>
  </w:endnote>
  <w:endnote w:type="continuationSeparator" w:id="0">
    <w:p w14:paraId="4344DDD2" w14:textId="77777777" w:rsidR="00806D40" w:rsidRDefault="00806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(Body)">
    <w:altName w:val="Aptos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3C65E" w14:textId="77777777" w:rsidR="00806D40" w:rsidRDefault="00806D4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CF5A97F" w14:textId="77777777" w:rsidR="00806D40" w:rsidRDefault="00806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E26"/>
    <w:multiLevelType w:val="multilevel"/>
    <w:tmpl w:val="B9D2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5A6B"/>
    <w:multiLevelType w:val="multilevel"/>
    <w:tmpl w:val="19D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E1693"/>
    <w:multiLevelType w:val="multilevel"/>
    <w:tmpl w:val="8DEC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25FD1"/>
    <w:multiLevelType w:val="multilevel"/>
    <w:tmpl w:val="26A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15430"/>
    <w:multiLevelType w:val="multilevel"/>
    <w:tmpl w:val="1CD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63CCF"/>
    <w:multiLevelType w:val="multilevel"/>
    <w:tmpl w:val="12B8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20C18"/>
    <w:multiLevelType w:val="multilevel"/>
    <w:tmpl w:val="50B0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61158"/>
    <w:multiLevelType w:val="multilevel"/>
    <w:tmpl w:val="0EEEF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B876F4"/>
    <w:multiLevelType w:val="multilevel"/>
    <w:tmpl w:val="8590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61EE0"/>
    <w:multiLevelType w:val="multilevel"/>
    <w:tmpl w:val="3D34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72FCB"/>
    <w:multiLevelType w:val="multilevel"/>
    <w:tmpl w:val="874A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50DA0"/>
    <w:multiLevelType w:val="multilevel"/>
    <w:tmpl w:val="C4D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749F6"/>
    <w:multiLevelType w:val="multilevel"/>
    <w:tmpl w:val="44F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94AF6"/>
    <w:multiLevelType w:val="multilevel"/>
    <w:tmpl w:val="077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D0181"/>
    <w:multiLevelType w:val="multilevel"/>
    <w:tmpl w:val="9E9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11DC6"/>
    <w:multiLevelType w:val="multilevel"/>
    <w:tmpl w:val="B33E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1602D"/>
    <w:multiLevelType w:val="multilevel"/>
    <w:tmpl w:val="E988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C2526B"/>
    <w:multiLevelType w:val="multilevel"/>
    <w:tmpl w:val="119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76A37"/>
    <w:multiLevelType w:val="multilevel"/>
    <w:tmpl w:val="2120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A65C9"/>
    <w:multiLevelType w:val="multilevel"/>
    <w:tmpl w:val="171A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01F67"/>
    <w:multiLevelType w:val="multilevel"/>
    <w:tmpl w:val="B38A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B45815"/>
    <w:multiLevelType w:val="multilevel"/>
    <w:tmpl w:val="F1D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C13ACF"/>
    <w:multiLevelType w:val="multilevel"/>
    <w:tmpl w:val="89AC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C64D5"/>
    <w:multiLevelType w:val="multilevel"/>
    <w:tmpl w:val="F7C6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F2DC5"/>
    <w:multiLevelType w:val="multilevel"/>
    <w:tmpl w:val="411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860CD"/>
    <w:multiLevelType w:val="multilevel"/>
    <w:tmpl w:val="AB3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812B03"/>
    <w:multiLevelType w:val="multilevel"/>
    <w:tmpl w:val="A32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1F3979"/>
    <w:multiLevelType w:val="multilevel"/>
    <w:tmpl w:val="159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D37F1C"/>
    <w:multiLevelType w:val="multilevel"/>
    <w:tmpl w:val="71F66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294651"/>
    <w:multiLevelType w:val="multilevel"/>
    <w:tmpl w:val="9CB0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374133"/>
    <w:multiLevelType w:val="multilevel"/>
    <w:tmpl w:val="E5C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6A713D"/>
    <w:multiLevelType w:val="hybridMultilevel"/>
    <w:tmpl w:val="436271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E326A6B"/>
    <w:multiLevelType w:val="multilevel"/>
    <w:tmpl w:val="A9E2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D76F8D"/>
    <w:multiLevelType w:val="multilevel"/>
    <w:tmpl w:val="7868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8434C1"/>
    <w:multiLevelType w:val="multilevel"/>
    <w:tmpl w:val="FA8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9214A4"/>
    <w:multiLevelType w:val="multilevel"/>
    <w:tmpl w:val="19B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F45BE5"/>
    <w:multiLevelType w:val="multilevel"/>
    <w:tmpl w:val="38C6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9629C5"/>
    <w:multiLevelType w:val="multilevel"/>
    <w:tmpl w:val="328C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E20FAD"/>
    <w:multiLevelType w:val="multilevel"/>
    <w:tmpl w:val="499E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A704AA"/>
    <w:multiLevelType w:val="multilevel"/>
    <w:tmpl w:val="4B80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770185"/>
    <w:multiLevelType w:val="multilevel"/>
    <w:tmpl w:val="D872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775C05"/>
    <w:multiLevelType w:val="multilevel"/>
    <w:tmpl w:val="FD6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9D1C8F"/>
    <w:multiLevelType w:val="multilevel"/>
    <w:tmpl w:val="AD44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1A63A5"/>
    <w:multiLevelType w:val="multilevel"/>
    <w:tmpl w:val="E34C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635774"/>
    <w:multiLevelType w:val="multilevel"/>
    <w:tmpl w:val="8CC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1152C6"/>
    <w:multiLevelType w:val="multilevel"/>
    <w:tmpl w:val="9AF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753C4"/>
    <w:multiLevelType w:val="multilevel"/>
    <w:tmpl w:val="BAA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904AFD"/>
    <w:multiLevelType w:val="multilevel"/>
    <w:tmpl w:val="15E0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9B7504"/>
    <w:multiLevelType w:val="multilevel"/>
    <w:tmpl w:val="EE3A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C3012D"/>
    <w:multiLevelType w:val="multilevel"/>
    <w:tmpl w:val="AD3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32059E"/>
    <w:multiLevelType w:val="multilevel"/>
    <w:tmpl w:val="3F9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9E1ED3"/>
    <w:multiLevelType w:val="multilevel"/>
    <w:tmpl w:val="98C6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4A7B17"/>
    <w:multiLevelType w:val="multilevel"/>
    <w:tmpl w:val="0B46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A668C7"/>
    <w:multiLevelType w:val="multilevel"/>
    <w:tmpl w:val="BC8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750CDC"/>
    <w:multiLevelType w:val="multilevel"/>
    <w:tmpl w:val="256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BD290C"/>
    <w:multiLevelType w:val="multilevel"/>
    <w:tmpl w:val="E5A6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935D24"/>
    <w:multiLevelType w:val="multilevel"/>
    <w:tmpl w:val="D2B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DD7588"/>
    <w:multiLevelType w:val="multilevel"/>
    <w:tmpl w:val="4C58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C50600"/>
    <w:multiLevelType w:val="multilevel"/>
    <w:tmpl w:val="AE96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13203A"/>
    <w:multiLevelType w:val="multilevel"/>
    <w:tmpl w:val="10B6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8A73AF"/>
    <w:multiLevelType w:val="multilevel"/>
    <w:tmpl w:val="996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BF4D8C"/>
    <w:multiLevelType w:val="multilevel"/>
    <w:tmpl w:val="811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374EC3"/>
    <w:multiLevelType w:val="multilevel"/>
    <w:tmpl w:val="851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C35A55"/>
    <w:multiLevelType w:val="multilevel"/>
    <w:tmpl w:val="6EC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4473DC"/>
    <w:multiLevelType w:val="multilevel"/>
    <w:tmpl w:val="10E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631CB3"/>
    <w:multiLevelType w:val="multilevel"/>
    <w:tmpl w:val="7410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C14CF4"/>
    <w:multiLevelType w:val="multilevel"/>
    <w:tmpl w:val="F428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FB415E"/>
    <w:multiLevelType w:val="multilevel"/>
    <w:tmpl w:val="CC2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6A635D"/>
    <w:multiLevelType w:val="multilevel"/>
    <w:tmpl w:val="593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7A263C"/>
    <w:multiLevelType w:val="multilevel"/>
    <w:tmpl w:val="07D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2D057D"/>
    <w:multiLevelType w:val="multilevel"/>
    <w:tmpl w:val="5FB2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75566C"/>
    <w:multiLevelType w:val="multilevel"/>
    <w:tmpl w:val="760A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002050"/>
    <w:multiLevelType w:val="multilevel"/>
    <w:tmpl w:val="B45E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1412D1"/>
    <w:multiLevelType w:val="multilevel"/>
    <w:tmpl w:val="02A2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6541DA"/>
    <w:multiLevelType w:val="multilevel"/>
    <w:tmpl w:val="080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AE0CEB"/>
    <w:multiLevelType w:val="multilevel"/>
    <w:tmpl w:val="9680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0B52A8"/>
    <w:multiLevelType w:val="multilevel"/>
    <w:tmpl w:val="8EC2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F353A1"/>
    <w:multiLevelType w:val="multilevel"/>
    <w:tmpl w:val="110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062434"/>
    <w:multiLevelType w:val="multilevel"/>
    <w:tmpl w:val="1BB2DB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9" w15:restartNumberingAfterBreak="0">
    <w:nsid w:val="6B32207D"/>
    <w:multiLevelType w:val="multilevel"/>
    <w:tmpl w:val="0A9C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EB6CFC"/>
    <w:multiLevelType w:val="multilevel"/>
    <w:tmpl w:val="A360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FF60CE"/>
    <w:multiLevelType w:val="multilevel"/>
    <w:tmpl w:val="1C1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D46A3"/>
    <w:multiLevelType w:val="multilevel"/>
    <w:tmpl w:val="475E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8125E1"/>
    <w:multiLevelType w:val="multilevel"/>
    <w:tmpl w:val="C7A2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B73C5D"/>
    <w:multiLevelType w:val="multilevel"/>
    <w:tmpl w:val="0E4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3A5EDB"/>
    <w:multiLevelType w:val="multilevel"/>
    <w:tmpl w:val="759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5E4F7B"/>
    <w:multiLevelType w:val="multilevel"/>
    <w:tmpl w:val="B5A8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8C3AEC"/>
    <w:multiLevelType w:val="multilevel"/>
    <w:tmpl w:val="62BC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137E48"/>
    <w:multiLevelType w:val="multilevel"/>
    <w:tmpl w:val="D8F8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2E0144"/>
    <w:multiLevelType w:val="multilevel"/>
    <w:tmpl w:val="8EE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12251E"/>
    <w:multiLevelType w:val="multilevel"/>
    <w:tmpl w:val="41E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0F014D"/>
    <w:multiLevelType w:val="multilevel"/>
    <w:tmpl w:val="3E3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414481"/>
    <w:multiLevelType w:val="multilevel"/>
    <w:tmpl w:val="9974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8046BD"/>
    <w:multiLevelType w:val="multilevel"/>
    <w:tmpl w:val="1FB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32117">
    <w:abstractNumId w:val="78"/>
  </w:num>
  <w:num w:numId="2" w16cid:durableId="822114611">
    <w:abstractNumId w:val="9"/>
  </w:num>
  <w:num w:numId="3" w16cid:durableId="1173567569">
    <w:abstractNumId w:val="31"/>
  </w:num>
  <w:num w:numId="4" w16cid:durableId="1674796044">
    <w:abstractNumId w:val="56"/>
  </w:num>
  <w:num w:numId="5" w16cid:durableId="2016765154">
    <w:abstractNumId w:val="27"/>
  </w:num>
  <w:num w:numId="6" w16cid:durableId="881287119">
    <w:abstractNumId w:val="61"/>
  </w:num>
  <w:num w:numId="7" w16cid:durableId="1197428741">
    <w:abstractNumId w:val="40"/>
  </w:num>
  <w:num w:numId="8" w16cid:durableId="1681930439">
    <w:abstractNumId w:val="82"/>
  </w:num>
  <w:num w:numId="9" w16cid:durableId="1643150701">
    <w:abstractNumId w:val="0"/>
  </w:num>
  <w:num w:numId="10" w16cid:durableId="283737141">
    <w:abstractNumId w:val="34"/>
  </w:num>
  <w:num w:numId="11" w16cid:durableId="1310555531">
    <w:abstractNumId w:val="42"/>
  </w:num>
  <w:num w:numId="12" w16cid:durableId="2145812337">
    <w:abstractNumId w:val="30"/>
  </w:num>
  <w:num w:numId="13" w16cid:durableId="337780268">
    <w:abstractNumId w:val="64"/>
  </w:num>
  <w:num w:numId="14" w16cid:durableId="1293092463">
    <w:abstractNumId w:val="48"/>
  </w:num>
  <w:num w:numId="15" w16cid:durableId="713968441">
    <w:abstractNumId w:val="10"/>
  </w:num>
  <w:num w:numId="16" w16cid:durableId="984243864">
    <w:abstractNumId w:val="4"/>
  </w:num>
  <w:num w:numId="17" w16cid:durableId="764033567">
    <w:abstractNumId w:val="50"/>
  </w:num>
  <w:num w:numId="18" w16cid:durableId="1048870226">
    <w:abstractNumId w:val="92"/>
  </w:num>
  <w:num w:numId="19" w16cid:durableId="123935398">
    <w:abstractNumId w:val="11"/>
  </w:num>
  <w:num w:numId="20" w16cid:durableId="1205101570">
    <w:abstractNumId w:val="85"/>
  </w:num>
  <w:num w:numId="21" w16cid:durableId="1835299648">
    <w:abstractNumId w:val="77"/>
  </w:num>
  <w:num w:numId="22" w16cid:durableId="454372463">
    <w:abstractNumId w:val="37"/>
  </w:num>
  <w:num w:numId="23" w16cid:durableId="1107235924">
    <w:abstractNumId w:val="76"/>
  </w:num>
  <w:num w:numId="24" w16cid:durableId="335420701">
    <w:abstractNumId w:val="51"/>
  </w:num>
  <w:num w:numId="25" w16cid:durableId="526913688">
    <w:abstractNumId w:val="18"/>
  </w:num>
  <w:num w:numId="26" w16cid:durableId="1469206700">
    <w:abstractNumId w:val="53"/>
  </w:num>
  <w:num w:numId="27" w16cid:durableId="339041021">
    <w:abstractNumId w:val="16"/>
  </w:num>
  <w:num w:numId="28" w16cid:durableId="1726026726">
    <w:abstractNumId w:val="81"/>
  </w:num>
  <w:num w:numId="29" w16cid:durableId="201794850">
    <w:abstractNumId w:val="54"/>
  </w:num>
  <w:num w:numId="30" w16cid:durableId="1189560631">
    <w:abstractNumId w:val="33"/>
  </w:num>
  <w:num w:numId="31" w16cid:durableId="1931815863">
    <w:abstractNumId w:val="24"/>
  </w:num>
  <w:num w:numId="32" w16cid:durableId="225992840">
    <w:abstractNumId w:val="63"/>
  </w:num>
  <w:num w:numId="33" w16cid:durableId="640618265">
    <w:abstractNumId w:val="8"/>
  </w:num>
  <w:num w:numId="34" w16cid:durableId="121580520">
    <w:abstractNumId w:val="60"/>
  </w:num>
  <w:num w:numId="35" w16cid:durableId="1713459853">
    <w:abstractNumId w:val="83"/>
  </w:num>
  <w:num w:numId="36" w16cid:durableId="729966132">
    <w:abstractNumId w:val="21"/>
  </w:num>
  <w:num w:numId="37" w16cid:durableId="1953321010">
    <w:abstractNumId w:val="74"/>
  </w:num>
  <w:num w:numId="38" w16cid:durableId="675111063">
    <w:abstractNumId w:val="55"/>
  </w:num>
  <w:num w:numId="39" w16cid:durableId="558173258">
    <w:abstractNumId w:val="73"/>
  </w:num>
  <w:num w:numId="40" w16cid:durableId="2018537502">
    <w:abstractNumId w:val="14"/>
  </w:num>
  <w:num w:numId="41" w16cid:durableId="1781610084">
    <w:abstractNumId w:val="3"/>
  </w:num>
  <w:num w:numId="42" w16cid:durableId="1517622310">
    <w:abstractNumId w:val="75"/>
  </w:num>
  <w:num w:numId="43" w16cid:durableId="655763761">
    <w:abstractNumId w:val="43"/>
  </w:num>
  <w:num w:numId="44" w16cid:durableId="1987590103">
    <w:abstractNumId w:val="87"/>
  </w:num>
  <w:num w:numId="45" w16cid:durableId="2079286031">
    <w:abstractNumId w:val="88"/>
  </w:num>
  <w:num w:numId="46" w16cid:durableId="1384675523">
    <w:abstractNumId w:val="91"/>
  </w:num>
  <w:num w:numId="47" w16cid:durableId="1128165935">
    <w:abstractNumId w:val="35"/>
  </w:num>
  <w:num w:numId="48" w16cid:durableId="1025599293">
    <w:abstractNumId w:val="45"/>
  </w:num>
  <w:num w:numId="49" w16cid:durableId="1817062002">
    <w:abstractNumId w:val="12"/>
  </w:num>
  <w:num w:numId="50" w16cid:durableId="1760323206">
    <w:abstractNumId w:val="6"/>
  </w:num>
  <w:num w:numId="51" w16cid:durableId="1983923416">
    <w:abstractNumId w:val="66"/>
  </w:num>
  <w:num w:numId="52" w16cid:durableId="19866716">
    <w:abstractNumId w:val="58"/>
  </w:num>
  <w:num w:numId="53" w16cid:durableId="85419778">
    <w:abstractNumId w:val="2"/>
  </w:num>
  <w:num w:numId="54" w16cid:durableId="609623577">
    <w:abstractNumId w:val="5"/>
  </w:num>
  <w:num w:numId="55" w16cid:durableId="624387767">
    <w:abstractNumId w:val="57"/>
  </w:num>
  <w:num w:numId="56" w16cid:durableId="456994276">
    <w:abstractNumId w:val="49"/>
  </w:num>
  <w:num w:numId="57" w16cid:durableId="921530708">
    <w:abstractNumId w:val="41"/>
  </w:num>
  <w:num w:numId="58" w16cid:durableId="2129398318">
    <w:abstractNumId w:val="89"/>
  </w:num>
  <w:num w:numId="59" w16cid:durableId="1305547948">
    <w:abstractNumId w:val="38"/>
  </w:num>
  <w:num w:numId="60" w16cid:durableId="256717050">
    <w:abstractNumId w:val="47"/>
  </w:num>
  <w:num w:numId="61" w16cid:durableId="2068793881">
    <w:abstractNumId w:val="25"/>
  </w:num>
  <w:num w:numId="62" w16cid:durableId="1891304461">
    <w:abstractNumId w:val="72"/>
  </w:num>
  <w:num w:numId="63" w16cid:durableId="1419255319">
    <w:abstractNumId w:val="1"/>
  </w:num>
  <w:num w:numId="64" w16cid:durableId="529730103">
    <w:abstractNumId w:val="17"/>
  </w:num>
  <w:num w:numId="65" w16cid:durableId="41099525">
    <w:abstractNumId w:val="15"/>
  </w:num>
  <w:num w:numId="66" w16cid:durableId="36050160">
    <w:abstractNumId w:val="90"/>
  </w:num>
  <w:num w:numId="67" w16cid:durableId="536891577">
    <w:abstractNumId w:val="84"/>
  </w:num>
  <w:num w:numId="68" w16cid:durableId="1916015566">
    <w:abstractNumId w:val="46"/>
  </w:num>
  <w:num w:numId="69" w16cid:durableId="275526429">
    <w:abstractNumId w:val="93"/>
  </w:num>
  <w:num w:numId="70" w16cid:durableId="791510726">
    <w:abstractNumId w:val="20"/>
  </w:num>
  <w:num w:numId="71" w16cid:durableId="1327629506">
    <w:abstractNumId w:val="52"/>
  </w:num>
  <w:num w:numId="72" w16cid:durableId="1240138994">
    <w:abstractNumId w:val="36"/>
  </w:num>
  <w:num w:numId="73" w16cid:durableId="1331762338">
    <w:abstractNumId w:val="70"/>
  </w:num>
  <w:num w:numId="74" w16cid:durableId="1956206390">
    <w:abstractNumId w:val="32"/>
  </w:num>
  <w:num w:numId="75" w16cid:durableId="1583946446">
    <w:abstractNumId w:val="86"/>
  </w:num>
  <w:num w:numId="76" w16cid:durableId="1349916109">
    <w:abstractNumId w:val="65"/>
  </w:num>
  <w:num w:numId="77" w16cid:durableId="438456206">
    <w:abstractNumId w:val="7"/>
  </w:num>
  <w:num w:numId="78" w16cid:durableId="642581089">
    <w:abstractNumId w:val="44"/>
  </w:num>
  <w:num w:numId="79" w16cid:durableId="1112440572">
    <w:abstractNumId w:val="29"/>
  </w:num>
  <w:num w:numId="80" w16cid:durableId="1498224545">
    <w:abstractNumId w:val="79"/>
  </w:num>
  <w:num w:numId="81" w16cid:durableId="1358503261">
    <w:abstractNumId w:val="23"/>
  </w:num>
  <w:num w:numId="82" w16cid:durableId="1455905697">
    <w:abstractNumId w:val="28"/>
  </w:num>
  <w:num w:numId="83" w16cid:durableId="1145663434">
    <w:abstractNumId w:val="39"/>
  </w:num>
  <w:num w:numId="84" w16cid:durableId="603028265">
    <w:abstractNumId w:val="71"/>
  </w:num>
  <w:num w:numId="85" w16cid:durableId="803275463">
    <w:abstractNumId w:val="19"/>
  </w:num>
  <w:num w:numId="86" w16cid:durableId="290747708">
    <w:abstractNumId w:val="69"/>
  </w:num>
  <w:num w:numId="87" w16cid:durableId="745880">
    <w:abstractNumId w:val="22"/>
  </w:num>
  <w:num w:numId="88" w16cid:durableId="1916285373">
    <w:abstractNumId w:val="67"/>
  </w:num>
  <w:num w:numId="89" w16cid:durableId="984507107">
    <w:abstractNumId w:val="68"/>
  </w:num>
  <w:num w:numId="90" w16cid:durableId="627273882">
    <w:abstractNumId w:val="80"/>
  </w:num>
  <w:num w:numId="91" w16cid:durableId="1848597919">
    <w:abstractNumId w:val="13"/>
  </w:num>
  <w:num w:numId="92" w16cid:durableId="1883637225">
    <w:abstractNumId w:val="59"/>
  </w:num>
  <w:num w:numId="93" w16cid:durableId="255332715">
    <w:abstractNumId w:val="26"/>
  </w:num>
  <w:num w:numId="94" w16cid:durableId="1375425058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961E0"/>
    <w:rsid w:val="00050D70"/>
    <w:rsid w:val="000961E0"/>
    <w:rsid w:val="00111AAC"/>
    <w:rsid w:val="0014073B"/>
    <w:rsid w:val="001C6947"/>
    <w:rsid w:val="002F4379"/>
    <w:rsid w:val="00474436"/>
    <w:rsid w:val="004B2057"/>
    <w:rsid w:val="004C6901"/>
    <w:rsid w:val="004D6931"/>
    <w:rsid w:val="00553793"/>
    <w:rsid w:val="005B47C9"/>
    <w:rsid w:val="005D36FB"/>
    <w:rsid w:val="0066530D"/>
    <w:rsid w:val="006A72D6"/>
    <w:rsid w:val="007522A6"/>
    <w:rsid w:val="007F2CEB"/>
    <w:rsid w:val="00806D40"/>
    <w:rsid w:val="008742EB"/>
    <w:rsid w:val="008778EF"/>
    <w:rsid w:val="008A178E"/>
    <w:rsid w:val="00A223CC"/>
    <w:rsid w:val="00A26590"/>
    <w:rsid w:val="00A55665"/>
    <w:rsid w:val="00A66704"/>
    <w:rsid w:val="00A93D83"/>
    <w:rsid w:val="00B37082"/>
    <w:rsid w:val="00B43040"/>
    <w:rsid w:val="00BB37BE"/>
    <w:rsid w:val="00C35C95"/>
    <w:rsid w:val="00D101C9"/>
    <w:rsid w:val="00D67B7E"/>
    <w:rsid w:val="00D7655B"/>
    <w:rsid w:val="00DB24F8"/>
    <w:rsid w:val="00DB7040"/>
    <w:rsid w:val="00E41C72"/>
    <w:rsid w:val="00E70E78"/>
    <w:rsid w:val="00F76BFE"/>
    <w:rsid w:val="00F87079"/>
    <w:rsid w:val="00FE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75B4"/>
  <w15:docId w15:val="{EC102909-58FE-49F7-AD30-B18317E2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Paragraph">
    <w:name w:val="Paragraph"/>
    <w:qFormat/>
    <w:rsid w:val="008A178E"/>
    <w:pPr>
      <w:autoSpaceDN/>
      <w:spacing w:after="240"/>
    </w:pPr>
    <w:rPr>
      <w:rFonts w:ascii="Aptos (Body)" w:eastAsia="Aptos (Body)" w:hAnsi="Aptos (Body)" w:cs="Aptos (Body)"/>
      <w:kern w:val="0"/>
    </w:rPr>
  </w:style>
  <w:style w:type="character" w:customStyle="1" w:styleId="6">
    <w:name w:val="ͼ6"/>
    <w:basedOn w:val="DefaultParagraphFont"/>
    <w:rsid w:val="008A178E"/>
  </w:style>
  <w:style w:type="paragraph" w:styleId="NormalWeb">
    <w:name w:val="Normal (Web)"/>
    <w:basedOn w:val="Normal"/>
    <w:uiPriority w:val="99"/>
    <w:unhideWhenUsed/>
    <w:rsid w:val="008A178E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/>
    <w:rsid w:val="008A17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6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 Abreha Woldeyohannes</dc:creator>
  <dc:description/>
  <cp:lastModifiedBy>Gebru Abreha Woldeyohannes</cp:lastModifiedBy>
  <cp:revision>2</cp:revision>
  <dcterms:created xsi:type="dcterms:W3CDTF">2026-04-07T07:56:00Z</dcterms:created>
  <dcterms:modified xsi:type="dcterms:W3CDTF">2026-04-07T07:56:00Z</dcterms:modified>
</cp:coreProperties>
</file>